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6B2AE" w14:textId="0CAB0929" w:rsidR="000129C2" w:rsidRDefault="000129C2" w:rsidP="004E023B">
      <w:pPr>
        <w:jc w:val="center"/>
      </w:pPr>
      <w:r>
        <w:t>Lab Report 1</w:t>
      </w:r>
    </w:p>
    <w:p w14:paraId="2B348B58" w14:textId="57C31EF0" w:rsidR="000129C2" w:rsidRDefault="000129C2">
      <w:r>
        <w:t>Taylor Yi, 2268278</w:t>
      </w:r>
    </w:p>
    <w:p w14:paraId="2D59E705" w14:textId="09C00F57" w:rsidR="000129C2" w:rsidRDefault="000129C2">
      <w:r>
        <w:t xml:space="preserve">EI Link: </w:t>
      </w:r>
      <w:hyperlink r:id="rId4" w:history="1">
        <w:r w:rsidRPr="000129C2">
          <w:rPr>
            <w:rStyle w:val="Hyperlink"/>
          </w:rPr>
          <w:t>https://studio.edgeimpulse.com/public/948519/live</w:t>
        </w:r>
      </w:hyperlink>
    </w:p>
    <w:p w14:paraId="6DA254C8" w14:textId="562285B4" w:rsidR="000129C2" w:rsidRDefault="000129C2">
      <w:r>
        <w:t>Task 1:</w:t>
      </w:r>
    </w:p>
    <w:p w14:paraId="2DB16B2C" w14:textId="21F410C8" w:rsidR="004730FF" w:rsidRDefault="00230ADA">
      <w:r w:rsidRPr="00230ADA">
        <w:rPr>
          <w:noProof/>
        </w:rPr>
        <w:drawing>
          <wp:inline distT="0" distB="0" distL="0" distR="0" wp14:anchorId="4808DF14" wp14:editId="1762DEE1">
            <wp:extent cx="4356100" cy="4064000"/>
            <wp:effectExtent l="0" t="0" r="0" b="0"/>
            <wp:docPr id="14396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B07" w14:textId="60D7857E" w:rsidR="00230ADA" w:rsidRDefault="00230ADA">
      <w:r w:rsidRPr="00230ADA">
        <w:rPr>
          <w:noProof/>
        </w:rPr>
        <w:drawing>
          <wp:inline distT="0" distB="0" distL="0" distR="0" wp14:anchorId="47291168" wp14:editId="6CE6A85D">
            <wp:extent cx="5943600" cy="1970405"/>
            <wp:effectExtent l="0" t="0" r="0" b="0"/>
            <wp:docPr id="1899903775" name="Picture 1" descr="A graph with green and pin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3775" name="Picture 1" descr="A graph with green and pink squar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E471" w14:textId="77777777" w:rsidR="00230ADA" w:rsidRDefault="00230ADA"/>
    <w:p w14:paraId="3E88EACC" w14:textId="77777777" w:rsidR="000129C2" w:rsidRDefault="000129C2"/>
    <w:p w14:paraId="267CA51D" w14:textId="77777777" w:rsidR="000129C2" w:rsidRDefault="000129C2">
      <w:r>
        <w:lastRenderedPageBreak/>
        <w:t>Task 2:</w:t>
      </w:r>
    </w:p>
    <w:p w14:paraId="275F3DA8" w14:textId="21FA9D98" w:rsidR="00230ADA" w:rsidRDefault="00EC3967">
      <w:r>
        <w:t>Dense 20 &gt; Dense 10</w:t>
      </w:r>
    </w:p>
    <w:p w14:paraId="32F3A86A" w14:textId="2B5B4A54" w:rsidR="00EC3967" w:rsidRDefault="00EC3967">
      <w:r w:rsidRPr="00EC3967">
        <w:rPr>
          <w:noProof/>
        </w:rPr>
        <w:drawing>
          <wp:inline distT="0" distB="0" distL="0" distR="0" wp14:anchorId="683F4E75" wp14:editId="41F0E302">
            <wp:extent cx="4216400" cy="3873500"/>
            <wp:effectExtent l="0" t="0" r="0" b="0"/>
            <wp:docPr id="154899452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94521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68CD" w14:textId="0F4B1F47" w:rsidR="00EC3967" w:rsidRDefault="00EC3967">
      <w:r w:rsidRPr="00EC3967">
        <w:rPr>
          <w:noProof/>
        </w:rPr>
        <w:drawing>
          <wp:inline distT="0" distB="0" distL="0" distR="0" wp14:anchorId="4FFB9EFD" wp14:editId="63176249">
            <wp:extent cx="5943600" cy="1977390"/>
            <wp:effectExtent l="0" t="0" r="0" b="3810"/>
            <wp:docPr id="472506813" name="Picture 1" descr="A chart with green and pin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06813" name="Picture 1" descr="A chart with green and pink squar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DA"/>
    <w:rsid w:val="000129C2"/>
    <w:rsid w:val="000B5D13"/>
    <w:rsid w:val="0017338C"/>
    <w:rsid w:val="001A16DC"/>
    <w:rsid w:val="001F6F8A"/>
    <w:rsid w:val="0020721A"/>
    <w:rsid w:val="00230ADA"/>
    <w:rsid w:val="00316099"/>
    <w:rsid w:val="00395770"/>
    <w:rsid w:val="004730FF"/>
    <w:rsid w:val="00487804"/>
    <w:rsid w:val="004C72A6"/>
    <w:rsid w:val="004E023B"/>
    <w:rsid w:val="00533D38"/>
    <w:rsid w:val="005F2957"/>
    <w:rsid w:val="00682E2A"/>
    <w:rsid w:val="008E7200"/>
    <w:rsid w:val="00912366"/>
    <w:rsid w:val="0094572D"/>
    <w:rsid w:val="009E72CC"/>
    <w:rsid w:val="00A2424D"/>
    <w:rsid w:val="00A6680B"/>
    <w:rsid w:val="00A95125"/>
    <w:rsid w:val="00B70033"/>
    <w:rsid w:val="00C35B79"/>
    <w:rsid w:val="00C83571"/>
    <w:rsid w:val="00C846DB"/>
    <w:rsid w:val="00CB7FA5"/>
    <w:rsid w:val="00CD74C7"/>
    <w:rsid w:val="00D15719"/>
    <w:rsid w:val="00DC715B"/>
    <w:rsid w:val="00EC3967"/>
    <w:rsid w:val="00EE4923"/>
    <w:rsid w:val="00F7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34875"/>
  <w15:chartTrackingRefBased/>
  <w15:docId w15:val="{87A921F5-6455-594E-AFBD-4D25C204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studio.edgeimpulse.com/public/948519/liv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0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Yi</dc:creator>
  <cp:keywords/>
  <dc:description/>
  <cp:lastModifiedBy>Taylor Yi</cp:lastModifiedBy>
  <cp:revision>3</cp:revision>
  <cp:lastPrinted>2026-04-04T22:42:00Z</cp:lastPrinted>
  <dcterms:created xsi:type="dcterms:W3CDTF">2026-04-04T22:42:00Z</dcterms:created>
  <dcterms:modified xsi:type="dcterms:W3CDTF">2026-04-04T22:42:00Z</dcterms:modified>
</cp:coreProperties>
</file>